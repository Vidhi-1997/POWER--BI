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1B12" w14:textId="7C6B0506" w:rsidR="00E81978" w:rsidRPr="000D63F1" w:rsidRDefault="00000000" w:rsidP="00AF61A2">
      <w:pPr>
        <w:pStyle w:val="Title"/>
        <w:spacing w:line="276" w:lineRule="auto"/>
        <w:rPr>
          <w:rFonts w:ascii="Calibri" w:hAnsi="Calibri" w:cs="Calibri"/>
          <w:color w:val="002060"/>
          <w:sz w:val="36"/>
          <w:szCs w:val="36"/>
          <w:u w:val="single"/>
        </w:rPr>
      </w:pPr>
      <w:sdt>
        <w:sdtPr>
          <w:rPr>
            <w:rFonts w:ascii="Calibri" w:hAnsi="Calibri" w:cs="Calibri"/>
            <w:b/>
            <w:bCs/>
            <w:color w:val="002060"/>
            <w:sz w:val="40"/>
            <w:szCs w:val="40"/>
            <w:u w:val="single"/>
          </w:rPr>
          <w:alias w:val="Title:"/>
          <w:tag w:val="Title:"/>
          <w:id w:val="726351117"/>
          <w:placeholder>
            <w:docPart w:val="71378283DAD54F82811D3A73CDFE2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05B5C" w:rsidRPr="000D63F1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 xml:space="preserve">Final Project </w:t>
          </w:r>
          <w:proofErr w:type="gramStart"/>
          <w:r w:rsidR="00E05B5C" w:rsidRPr="000D63F1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>On</w:t>
          </w:r>
          <w:proofErr w:type="gramEnd"/>
          <w:r w:rsidR="00E05B5C" w:rsidRPr="000D63F1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 xml:space="preserve"> Consumption Pattern Of Water </w:t>
          </w:r>
          <w:r w:rsidR="00E05B5C" w:rsidRPr="000D63F1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br/>
            <w:t>And</w:t>
          </w:r>
          <w:r w:rsidR="00E05B5C" w:rsidRPr="000D63F1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br/>
            <w:t xml:space="preserve"> Its Future Consumption</w:t>
          </w:r>
          <w:r w:rsidR="00B83264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 xml:space="preserve"> </w:t>
          </w:r>
          <w:r w:rsidR="002D4765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>–</w:t>
          </w:r>
          <w:r w:rsidR="00B83264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 xml:space="preserve"> </w:t>
          </w:r>
          <w:r w:rsidR="002D4765">
            <w:rPr>
              <w:rFonts w:ascii="Calibri" w:hAnsi="Calibri" w:cs="Calibri"/>
              <w:b/>
              <w:bCs/>
              <w:color w:val="002060"/>
              <w:sz w:val="40"/>
              <w:szCs w:val="40"/>
              <w:u w:val="single"/>
            </w:rPr>
            <w:t>New York</w:t>
          </w:r>
        </w:sdtContent>
      </w:sdt>
    </w:p>
    <w:p w14:paraId="78EC7524" w14:textId="777883F8" w:rsidR="00832FFF" w:rsidRPr="000D63F1" w:rsidRDefault="00832FFF" w:rsidP="00B823AA">
      <w:pPr>
        <w:pStyle w:val="Title2"/>
        <w:rPr>
          <w:rFonts w:ascii="Calibri" w:hAnsi="Calibri" w:cs="Calibri"/>
          <w:lang w:val="fr-CA"/>
        </w:rPr>
      </w:pPr>
    </w:p>
    <w:p w14:paraId="793D9BCD" w14:textId="77777777" w:rsidR="00832FFF" w:rsidRPr="000D63F1" w:rsidRDefault="00832FFF" w:rsidP="00B823AA">
      <w:pPr>
        <w:pStyle w:val="Title2"/>
        <w:rPr>
          <w:rFonts w:ascii="Calibri" w:hAnsi="Calibri" w:cs="Calibri"/>
          <w:lang w:val="fr-CA"/>
        </w:rPr>
      </w:pPr>
    </w:p>
    <w:p w14:paraId="48B06EF9" w14:textId="77777777" w:rsidR="00832FFF" w:rsidRPr="000D63F1" w:rsidRDefault="00832FFF" w:rsidP="00B823AA">
      <w:pPr>
        <w:pStyle w:val="Title2"/>
        <w:rPr>
          <w:rFonts w:ascii="Calibri" w:hAnsi="Calibri" w:cs="Calibri"/>
          <w:lang w:val="fr-CA"/>
        </w:rPr>
      </w:pPr>
    </w:p>
    <w:p w14:paraId="59124E0A" w14:textId="194A0CBB" w:rsidR="00B823AA" w:rsidRPr="000D63F1" w:rsidRDefault="00AF61A2" w:rsidP="00B823AA">
      <w:pPr>
        <w:pStyle w:val="Title2"/>
        <w:rPr>
          <w:rFonts w:ascii="Calibri" w:hAnsi="Calibri" w:cs="Calibri"/>
          <w:lang w:val="fr-CA"/>
        </w:rPr>
      </w:pPr>
      <w:r w:rsidRPr="000D63F1">
        <w:rPr>
          <w:rFonts w:ascii="Calibri" w:hAnsi="Calibri" w:cs="Calibri"/>
          <w:lang w:val="fr-CA"/>
        </w:rPr>
        <w:t xml:space="preserve">Sartaj Babra, </w:t>
      </w:r>
      <w:proofErr w:type="spellStart"/>
      <w:r w:rsidRPr="000D63F1">
        <w:rPr>
          <w:rFonts w:ascii="Calibri" w:hAnsi="Calibri" w:cs="Calibri"/>
          <w:lang w:val="fr-CA"/>
        </w:rPr>
        <w:t>Vidhi</w:t>
      </w:r>
      <w:proofErr w:type="spellEnd"/>
      <w:r w:rsidRPr="000D63F1">
        <w:rPr>
          <w:rFonts w:ascii="Calibri" w:hAnsi="Calibri" w:cs="Calibri"/>
          <w:lang w:val="fr-CA"/>
        </w:rPr>
        <w:t xml:space="preserve"> Tripathi, </w:t>
      </w:r>
      <w:proofErr w:type="spellStart"/>
      <w:r w:rsidRPr="000D63F1">
        <w:rPr>
          <w:rFonts w:ascii="Calibri" w:hAnsi="Calibri" w:cs="Calibri"/>
          <w:lang w:val="fr-CA"/>
        </w:rPr>
        <w:t>Saiyam</w:t>
      </w:r>
      <w:proofErr w:type="spellEnd"/>
      <w:r w:rsidRPr="000D63F1">
        <w:rPr>
          <w:rFonts w:ascii="Calibri" w:hAnsi="Calibri" w:cs="Calibri"/>
          <w:lang w:val="fr-CA"/>
        </w:rPr>
        <w:t xml:space="preserve"> Shah, </w:t>
      </w:r>
      <w:r w:rsidR="00E05B5C" w:rsidRPr="000D63F1">
        <w:rPr>
          <w:rFonts w:ascii="Calibri" w:hAnsi="Calibri" w:cs="Calibri"/>
          <w:lang w:val="fr-CA"/>
        </w:rPr>
        <w:t>Y</w:t>
      </w:r>
      <w:r w:rsidRPr="000D63F1">
        <w:rPr>
          <w:rFonts w:ascii="Calibri" w:hAnsi="Calibri" w:cs="Calibri"/>
          <w:lang w:val="fr-CA"/>
        </w:rPr>
        <w:t>ue M</w:t>
      </w:r>
      <w:r w:rsidR="00E05B5C" w:rsidRPr="000D63F1">
        <w:rPr>
          <w:rFonts w:ascii="Calibri" w:hAnsi="Calibri" w:cs="Calibri"/>
          <w:lang w:val="fr-CA"/>
        </w:rPr>
        <w:t>A</w:t>
      </w:r>
    </w:p>
    <w:p w14:paraId="2E48C0EE" w14:textId="7F9B6338" w:rsidR="00E81978" w:rsidRPr="000D63F1" w:rsidRDefault="00AF61A2" w:rsidP="00B823AA">
      <w:pPr>
        <w:pStyle w:val="Title2"/>
        <w:rPr>
          <w:rFonts w:ascii="Calibri" w:hAnsi="Calibri" w:cs="Calibri"/>
          <w:lang w:val="fr-CA"/>
        </w:rPr>
      </w:pPr>
      <w:r w:rsidRPr="000D63F1">
        <w:rPr>
          <w:rFonts w:ascii="Calibri" w:hAnsi="Calibri" w:cs="Calibri"/>
          <w:lang w:val="fr-CA"/>
        </w:rPr>
        <w:t xml:space="preserve">Algonquin </w:t>
      </w:r>
      <w:proofErr w:type="spellStart"/>
      <w:r w:rsidRPr="000D63F1">
        <w:rPr>
          <w:rFonts w:ascii="Calibri" w:hAnsi="Calibri" w:cs="Calibri"/>
          <w:lang w:val="fr-CA"/>
        </w:rPr>
        <w:t>College</w:t>
      </w:r>
      <w:proofErr w:type="spellEnd"/>
      <w:r w:rsidRPr="000D63F1">
        <w:rPr>
          <w:rFonts w:ascii="Calibri" w:hAnsi="Calibri" w:cs="Calibri"/>
          <w:lang w:val="fr-CA"/>
        </w:rPr>
        <w:t xml:space="preserve"> </w:t>
      </w:r>
    </w:p>
    <w:p w14:paraId="073A4944" w14:textId="3F4A5D43" w:rsidR="00AF61A2" w:rsidRPr="000D63F1" w:rsidRDefault="00AF61A2" w:rsidP="00B823AA">
      <w:pPr>
        <w:pStyle w:val="Title2"/>
        <w:rPr>
          <w:rFonts w:ascii="Calibri" w:hAnsi="Calibri" w:cs="Calibri"/>
        </w:rPr>
      </w:pPr>
      <w:r w:rsidRPr="000D63F1">
        <w:rPr>
          <w:rFonts w:ascii="Calibri" w:hAnsi="Calibri" w:cs="Calibri"/>
        </w:rPr>
        <w:t>Data Visualization</w:t>
      </w:r>
    </w:p>
    <w:p w14:paraId="381E487F" w14:textId="307003CB" w:rsidR="00E81978" w:rsidRPr="000D63F1" w:rsidRDefault="00AF61A2">
      <w:pPr>
        <w:pStyle w:val="Title"/>
        <w:rPr>
          <w:rFonts w:ascii="Calibri" w:hAnsi="Calibri" w:cs="Calibri"/>
        </w:rPr>
      </w:pPr>
      <w:r w:rsidRPr="000D63F1">
        <w:rPr>
          <w:rFonts w:ascii="Calibri" w:hAnsi="Calibri" w:cs="Calibri"/>
        </w:rPr>
        <w:t>Professor: Prableen Singh</w:t>
      </w:r>
    </w:p>
    <w:p w14:paraId="7CD00866" w14:textId="6B971849" w:rsidR="00E81978" w:rsidRPr="000D63F1" w:rsidRDefault="00AF61A2" w:rsidP="00B823AA">
      <w:pPr>
        <w:pStyle w:val="Title2"/>
        <w:rPr>
          <w:rFonts w:ascii="Calibri" w:hAnsi="Calibri" w:cs="Calibri"/>
        </w:rPr>
      </w:pPr>
      <w:r w:rsidRPr="000D63F1">
        <w:rPr>
          <w:rFonts w:ascii="Calibri" w:hAnsi="Calibri" w:cs="Calibri"/>
        </w:rPr>
        <w:t xml:space="preserve">Submission Date: </w:t>
      </w:r>
    </w:p>
    <w:p w14:paraId="1E8BAAD2" w14:textId="6F250F55" w:rsidR="006769BB" w:rsidRPr="000D63F1" w:rsidRDefault="006769BB" w:rsidP="00B823AA">
      <w:pPr>
        <w:pStyle w:val="Title2"/>
        <w:rPr>
          <w:rFonts w:ascii="Calibri" w:hAnsi="Calibri" w:cs="Calibri"/>
        </w:rPr>
      </w:pPr>
    </w:p>
    <w:p w14:paraId="7BCA0FEF" w14:textId="11D23EEF" w:rsidR="006769BB" w:rsidRPr="000D63F1" w:rsidRDefault="006769BB" w:rsidP="00B823AA">
      <w:pPr>
        <w:pStyle w:val="Title2"/>
        <w:rPr>
          <w:rFonts w:ascii="Calibri" w:hAnsi="Calibri" w:cs="Calibri"/>
        </w:rPr>
      </w:pPr>
    </w:p>
    <w:p w14:paraId="1CE17CCC" w14:textId="117D5E8D" w:rsidR="006769BB" w:rsidRPr="000D63F1" w:rsidRDefault="006769BB" w:rsidP="00B823AA">
      <w:pPr>
        <w:pStyle w:val="Title2"/>
        <w:rPr>
          <w:rFonts w:ascii="Calibri" w:hAnsi="Calibri" w:cs="Calibri"/>
        </w:rPr>
      </w:pPr>
    </w:p>
    <w:sdt>
      <w:sdtPr>
        <w:rPr>
          <w:rFonts w:ascii="Calibri" w:eastAsiaTheme="minorEastAsia" w:hAnsi="Calibri" w:cs="Calibri"/>
          <w:b w:val="0"/>
          <w:szCs w:val="24"/>
        </w:rPr>
        <w:id w:val="-190961159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3B59A57" w14:textId="42B57A04" w:rsidR="006769BB" w:rsidRPr="000D63F1" w:rsidRDefault="006769BB">
          <w:pPr>
            <w:pStyle w:val="TOCHeading"/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Table of Contents</w:t>
          </w:r>
        </w:p>
        <w:p w14:paraId="74CA9720" w14:textId="5F39507C" w:rsidR="006769BB" w:rsidRPr="000D63F1" w:rsidRDefault="006769BB" w:rsidP="00832FFF">
          <w:pPr>
            <w:pStyle w:val="ListParagraph"/>
            <w:numPr>
              <w:ilvl w:val="0"/>
              <w:numId w:val="16"/>
            </w:numPr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Executive</w:t>
          </w:r>
          <w:r w:rsidR="00832FFF" w:rsidRPr="000D63F1">
            <w:rPr>
              <w:rFonts w:ascii="Calibri" w:hAnsi="Calibri" w:cs="Calibri"/>
            </w:rPr>
            <w:t xml:space="preserve"> </w:t>
          </w:r>
          <w:r w:rsidRPr="000D63F1">
            <w:rPr>
              <w:rFonts w:ascii="Calibri" w:hAnsi="Calibri" w:cs="Calibri"/>
            </w:rPr>
            <w:t>Summar</w:t>
          </w:r>
          <w:r w:rsidR="00832FFF" w:rsidRPr="000D63F1">
            <w:rPr>
              <w:rFonts w:ascii="Calibri" w:hAnsi="Calibri" w:cs="Calibri"/>
            </w:rPr>
            <w:t>y</w:t>
          </w:r>
          <w:r w:rsidRPr="000D63F1">
            <w:rPr>
              <w:rFonts w:ascii="Calibri" w:hAnsi="Calibri" w:cs="Calibri"/>
            </w:rPr>
            <w:t>…</w:t>
          </w:r>
          <w:r w:rsidR="00832FFF" w:rsidRPr="000D63F1">
            <w:rPr>
              <w:rFonts w:ascii="Calibri" w:hAnsi="Calibri" w:cs="Calibri"/>
            </w:rPr>
            <w:t xml:space="preserve"> </w:t>
          </w:r>
          <w:r w:rsidRPr="000D63F1">
            <w:rPr>
              <w:rFonts w:ascii="Calibri" w:hAnsi="Calibri" w:cs="Calibri"/>
            </w:rPr>
            <w:t>……………………………………………………</w:t>
          </w:r>
          <w:r w:rsidR="00832FFF" w:rsidRPr="000D63F1">
            <w:rPr>
              <w:rFonts w:ascii="Calibri" w:hAnsi="Calibri" w:cs="Calibri"/>
            </w:rPr>
            <w:t>..........</w:t>
          </w:r>
          <w:r w:rsidRPr="000D63F1">
            <w:rPr>
              <w:rFonts w:ascii="Calibri" w:hAnsi="Calibri" w:cs="Calibri"/>
            </w:rPr>
            <w:t>3</w:t>
          </w:r>
        </w:p>
        <w:p w14:paraId="73F9DEAA" w14:textId="4043B593" w:rsidR="006769BB" w:rsidRPr="000D63F1" w:rsidRDefault="006769BB" w:rsidP="00832FFF">
          <w:pPr>
            <w:pStyle w:val="ListParagraph"/>
            <w:numPr>
              <w:ilvl w:val="0"/>
              <w:numId w:val="16"/>
            </w:numPr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Background…………………………………………………………………</w:t>
          </w:r>
          <w:r w:rsidR="00832FFF" w:rsidRPr="000D63F1">
            <w:rPr>
              <w:rFonts w:ascii="Calibri" w:hAnsi="Calibri" w:cs="Calibri"/>
            </w:rPr>
            <w:t>……4</w:t>
          </w:r>
        </w:p>
        <w:p w14:paraId="05BB4B17" w14:textId="0A6410BB" w:rsidR="006769BB" w:rsidRPr="000D63F1" w:rsidRDefault="006769BB" w:rsidP="00832FFF">
          <w:pPr>
            <w:pStyle w:val="ListParagraph"/>
            <w:numPr>
              <w:ilvl w:val="0"/>
              <w:numId w:val="16"/>
            </w:numPr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Analysis………………………………………………………………………</w:t>
          </w:r>
          <w:r w:rsidR="00832FFF" w:rsidRPr="000D63F1">
            <w:rPr>
              <w:rFonts w:ascii="Calibri" w:hAnsi="Calibri" w:cs="Calibri"/>
            </w:rPr>
            <w:t>….5</w:t>
          </w:r>
        </w:p>
        <w:p w14:paraId="25722B14" w14:textId="06B98A77" w:rsidR="006769BB" w:rsidRPr="000D63F1" w:rsidRDefault="006769BB" w:rsidP="00832FFF">
          <w:pPr>
            <w:pStyle w:val="ListParagraph"/>
            <w:numPr>
              <w:ilvl w:val="0"/>
              <w:numId w:val="16"/>
            </w:numPr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Conclusion and recommendations………………………………</w:t>
          </w:r>
          <w:r w:rsidR="00832FFF" w:rsidRPr="000D63F1">
            <w:rPr>
              <w:rFonts w:ascii="Calibri" w:hAnsi="Calibri" w:cs="Calibri"/>
            </w:rPr>
            <w:t>…</w:t>
          </w:r>
          <w:r w:rsidRPr="000D63F1">
            <w:rPr>
              <w:rFonts w:ascii="Calibri" w:hAnsi="Calibri" w:cs="Calibri"/>
            </w:rPr>
            <w:t>…………</w:t>
          </w:r>
          <w:r w:rsidR="00832FFF" w:rsidRPr="000D63F1">
            <w:rPr>
              <w:rFonts w:ascii="Calibri" w:hAnsi="Calibri" w:cs="Calibri"/>
            </w:rPr>
            <w:t>….6</w:t>
          </w:r>
        </w:p>
        <w:p w14:paraId="58EEBE11" w14:textId="6BCB6F52" w:rsidR="006769BB" w:rsidRPr="000D63F1" w:rsidRDefault="006769BB" w:rsidP="00832FFF">
          <w:pPr>
            <w:pStyle w:val="ListParagraph"/>
            <w:numPr>
              <w:ilvl w:val="0"/>
              <w:numId w:val="16"/>
            </w:numPr>
            <w:rPr>
              <w:rFonts w:ascii="Calibri" w:hAnsi="Calibri" w:cs="Calibri"/>
            </w:rPr>
          </w:pPr>
          <w:r w:rsidRPr="000D63F1">
            <w:rPr>
              <w:rFonts w:ascii="Calibri" w:hAnsi="Calibri" w:cs="Calibri"/>
            </w:rPr>
            <w:t>References……………………………………………………………………</w:t>
          </w:r>
          <w:r w:rsidR="00832FFF" w:rsidRPr="000D63F1">
            <w:rPr>
              <w:rFonts w:ascii="Calibri" w:hAnsi="Calibri" w:cs="Calibri"/>
            </w:rPr>
            <w:t>….9</w:t>
          </w:r>
        </w:p>
      </w:sdtContent>
    </w:sdt>
    <w:p w14:paraId="11A102CB" w14:textId="014EDFA0" w:rsidR="006769BB" w:rsidRPr="000D63F1" w:rsidRDefault="006769BB" w:rsidP="006769BB">
      <w:pPr>
        <w:pStyle w:val="Title2"/>
        <w:jc w:val="left"/>
        <w:rPr>
          <w:rFonts w:ascii="Calibri" w:hAnsi="Calibri" w:cs="Calibri"/>
        </w:rPr>
      </w:pPr>
    </w:p>
    <w:p w14:paraId="49E5A609" w14:textId="0A1F87DB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76ABA0AA" w14:textId="313F9E3B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70A61CAA" w14:textId="2FA6A0CB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2673491D" w14:textId="2FC8AE4F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40D3DF32" w14:textId="1B265A7B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2969E7F1" w14:textId="5EF3D86C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4BC29933" w14:textId="037C1DEF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4B951C96" w14:textId="32767A43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063D3908" w14:textId="75C18F77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1DA9C4D7" w14:textId="14F12248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01BCE426" w14:textId="46893DED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1A1988D1" w14:textId="60A26AA1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51E17EE0" w14:textId="52CD2FCA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24AF3F1D" w14:textId="7214F022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284D35D3" w14:textId="3516A1AA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4044D192" w14:textId="2B28AD93" w:rsidR="00832FFF" w:rsidRPr="000D63F1" w:rsidRDefault="00832FFF" w:rsidP="006769BB">
      <w:pPr>
        <w:pStyle w:val="Title2"/>
        <w:jc w:val="left"/>
        <w:rPr>
          <w:rFonts w:ascii="Calibri" w:hAnsi="Calibri" w:cs="Calibri"/>
        </w:rPr>
      </w:pPr>
    </w:p>
    <w:p w14:paraId="5297AA95" w14:textId="002005FE" w:rsidR="00832FFF" w:rsidRPr="00A33782" w:rsidRDefault="00CD733D" w:rsidP="000D63F1">
      <w:pPr>
        <w:pStyle w:val="Heading1"/>
        <w:jc w:val="left"/>
        <w:rPr>
          <w:rFonts w:ascii="Calibri" w:hAnsi="Calibri" w:cs="Calibri"/>
          <w:sz w:val="32"/>
          <w:szCs w:val="32"/>
        </w:rPr>
      </w:pPr>
      <w:r w:rsidRPr="00A33782">
        <w:rPr>
          <w:rFonts w:ascii="Calibri" w:hAnsi="Calibri" w:cs="Calibri"/>
          <w:sz w:val="32"/>
          <w:szCs w:val="32"/>
        </w:rPr>
        <w:t>Executive Summary:</w:t>
      </w:r>
    </w:p>
    <w:p w14:paraId="4F07F1A0" w14:textId="04A2A851" w:rsidR="00A44F70" w:rsidRDefault="00A44F70" w:rsidP="00E21C43">
      <w:pPr>
        <w:spacing w:line="36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future consumption of water is a lot dependent </w:t>
      </w:r>
      <w:r w:rsidR="0099579A">
        <w:rPr>
          <w:rFonts w:ascii="Calibri" w:hAnsi="Calibri" w:cs="Calibri"/>
        </w:rPr>
        <w:t>up</w:t>
      </w:r>
      <w:r>
        <w:rPr>
          <w:rFonts w:ascii="Calibri" w:hAnsi="Calibri" w:cs="Calibri"/>
        </w:rPr>
        <w:t xml:space="preserve">on type user </w:t>
      </w:r>
      <w:r w:rsidR="0099579A">
        <w:rPr>
          <w:rFonts w:ascii="Calibri" w:hAnsi="Calibri" w:cs="Calibri"/>
        </w:rPr>
        <w:t>whether</w:t>
      </w:r>
      <w:r>
        <w:rPr>
          <w:rFonts w:ascii="Calibri" w:hAnsi="Calibri" w:cs="Calibri"/>
        </w:rPr>
        <w:t xml:space="preserve"> he/she belongs to a general </w:t>
      </w:r>
      <w:r w:rsidR="0099579A">
        <w:rPr>
          <w:rFonts w:ascii="Calibri" w:hAnsi="Calibri" w:cs="Calibri"/>
        </w:rPr>
        <w:t>population,</w:t>
      </w:r>
      <w:r>
        <w:rPr>
          <w:rFonts w:ascii="Calibri" w:hAnsi="Calibri" w:cs="Calibri"/>
        </w:rPr>
        <w:t xml:space="preserve"> or the user is from industries such as healthcare, hospitality, retail etc. </w:t>
      </w:r>
    </w:p>
    <w:p w14:paraId="7D312D3B" w14:textId="6C91F71E" w:rsidR="00A44F70" w:rsidRDefault="0099579A" w:rsidP="0099579A">
      <w:pPr>
        <w:spacing w:line="36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it comes to the consumption amongst city people users the consumption has dropped significantly over the last 20-year, similar trend could be seen in the hotels sectors where the consumption dropped but when we further deep dive into the different type of industries, the consumption varies a lot. </w:t>
      </w:r>
    </w:p>
    <w:p w14:paraId="0C1453DE" w14:textId="17930B3B" w:rsidR="0099579A" w:rsidRDefault="0099579A" w:rsidP="0099579A">
      <w:pPr>
        <w:spacing w:line="36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And if we look forward to future consumption behavior the pattern varies from user to user and this report could help to </w:t>
      </w:r>
      <w:r w:rsidR="002C3B6F">
        <w:rPr>
          <w:rFonts w:ascii="Calibri" w:hAnsi="Calibri" w:cs="Calibri"/>
        </w:rPr>
        <w:t>focus on</w:t>
      </w:r>
      <w:r>
        <w:rPr>
          <w:rFonts w:ascii="Calibri" w:hAnsi="Calibri" w:cs="Calibri"/>
        </w:rPr>
        <w:t xml:space="preserve"> the </w:t>
      </w:r>
      <w:proofErr w:type="gramStart"/>
      <w:r>
        <w:rPr>
          <w:rFonts w:ascii="Calibri" w:hAnsi="Calibri" w:cs="Calibri"/>
        </w:rPr>
        <w:t>particular user</w:t>
      </w:r>
      <w:proofErr w:type="gramEnd"/>
      <w:r>
        <w:rPr>
          <w:rFonts w:ascii="Calibri" w:hAnsi="Calibri" w:cs="Calibri"/>
        </w:rPr>
        <w:t xml:space="preserve"> who is using water the most.</w:t>
      </w:r>
    </w:p>
    <w:p w14:paraId="2F85F96B" w14:textId="77777777" w:rsidR="0099579A" w:rsidRPr="0099579A" w:rsidRDefault="0099579A" w:rsidP="0099579A">
      <w:pPr>
        <w:spacing w:line="360" w:lineRule="auto"/>
        <w:ind w:firstLine="0"/>
        <w:rPr>
          <w:rFonts w:ascii="Calibri" w:hAnsi="Calibri" w:cs="Calibri"/>
        </w:rPr>
      </w:pPr>
    </w:p>
    <w:p w14:paraId="3AE0C451" w14:textId="4822E17C" w:rsidR="000D63F1" w:rsidRPr="00A33782" w:rsidRDefault="000D63F1" w:rsidP="00A33782">
      <w:pPr>
        <w:pStyle w:val="Heading1"/>
        <w:jc w:val="left"/>
        <w:rPr>
          <w:rFonts w:ascii="Calibri" w:hAnsi="Calibri" w:cs="Calibri"/>
          <w:sz w:val="32"/>
          <w:szCs w:val="32"/>
        </w:rPr>
      </w:pPr>
      <w:r w:rsidRPr="00A33782">
        <w:rPr>
          <w:rFonts w:ascii="Calibri" w:hAnsi="Calibri" w:cs="Calibri"/>
          <w:sz w:val="32"/>
          <w:szCs w:val="32"/>
        </w:rPr>
        <w:t>Background:</w:t>
      </w:r>
    </w:p>
    <w:p w14:paraId="1206CBDD" w14:textId="66B4604A" w:rsidR="00360FE3" w:rsidRPr="00360FE3" w:rsidRDefault="002C3B6F" w:rsidP="00360FE3">
      <w:pPr>
        <w:pStyle w:val="Title2"/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>It is generally observed that the water consumption is increasing with growth in the population, increase in the number of hotels, industries, commercial building</w:t>
      </w:r>
      <w:r>
        <w:rPr>
          <w:rFonts w:ascii="Calibri" w:eastAsia="Times New Roman" w:hAnsi="Calibri" w:cs="Calibri"/>
          <w:color w:val="1A1A1A"/>
          <w:kern w:val="0"/>
          <w:lang w:eastAsia="zh-CN"/>
        </w:rPr>
        <w:t>s</w:t>
      </w:r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 xml:space="preserve"> and many more.</w:t>
      </w:r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 </w:t>
      </w:r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>This hypothesis is completely fine as per general understating. However, it is always suggested to review the analysis report before making any conclusion.</w:t>
      </w:r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 </w:t>
      </w:r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 xml:space="preserve">This report will focus </w:t>
      </w:r>
      <w:proofErr w:type="gramStart"/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>on,</w:t>
      </w:r>
      <w:proofErr w:type="gramEnd"/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t xml:space="preserve"> how has the consumption changed with growth in the population, increase in the number of hotels and other industries such as commercial, retail, banking etc.</w:t>
      </w:r>
    </w:p>
    <w:p w14:paraId="39832659" w14:textId="282AEE5A" w:rsidR="005A1D29" w:rsidRPr="00360FE3" w:rsidRDefault="005A1D29" w:rsidP="005A1D29">
      <w:pPr>
        <w:ind w:firstLine="0"/>
        <w:rPr>
          <w:rFonts w:ascii="Calibri" w:eastAsiaTheme="majorEastAsia" w:hAnsi="Calibri" w:cs="Calibri"/>
          <w:b/>
          <w:bCs/>
          <w:sz w:val="32"/>
          <w:szCs w:val="32"/>
        </w:rPr>
      </w:pPr>
      <w:r w:rsidRPr="00360FE3">
        <w:rPr>
          <w:rFonts w:ascii="Calibri" w:eastAsiaTheme="majorEastAsia" w:hAnsi="Calibri" w:cs="Calibri"/>
          <w:b/>
          <w:bCs/>
          <w:sz w:val="32"/>
          <w:szCs w:val="32"/>
        </w:rPr>
        <w:t xml:space="preserve">Date </w:t>
      </w:r>
      <w:r w:rsidR="002C3B6F" w:rsidRPr="00360FE3">
        <w:rPr>
          <w:rFonts w:ascii="Calibri" w:eastAsiaTheme="majorEastAsia" w:hAnsi="Calibri" w:cs="Calibri"/>
          <w:b/>
          <w:bCs/>
          <w:sz w:val="32"/>
          <w:szCs w:val="32"/>
        </w:rPr>
        <w:t>Collection and Preparation</w:t>
      </w:r>
    </w:p>
    <w:p w14:paraId="260A02E4" w14:textId="77777777" w:rsidR="002C3B6F" w:rsidRPr="002C3B6F" w:rsidRDefault="002C3B6F" w:rsidP="002C3B6F">
      <w:pPr>
        <w:spacing w:line="240" w:lineRule="auto"/>
        <w:ind w:firstLine="0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b/>
          <w:bCs/>
          <w:kern w:val="0"/>
          <w:lang w:val="en-CA" w:eastAsia="zh-CN"/>
        </w:rPr>
        <w:t>Collection of Data</w:t>
      </w:r>
    </w:p>
    <w:p w14:paraId="691DA33E" w14:textId="77777777" w:rsidR="002C3B6F" w:rsidRPr="002C3B6F" w:rsidRDefault="002C3B6F" w:rsidP="002C3B6F">
      <w:pPr>
        <w:spacing w:line="240" w:lineRule="auto"/>
        <w:ind w:firstLine="0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 xml:space="preserve">Data was </w:t>
      </w:r>
      <w:proofErr w:type="gramStart"/>
      <w:r w:rsidRPr="002C3B6F">
        <w:rPr>
          <w:rFonts w:ascii="Calibri" w:eastAsia="Times New Roman" w:hAnsi="Calibri" w:cs="Calibri"/>
          <w:kern w:val="0"/>
          <w:lang w:val="en-CA" w:eastAsia="zh-CN"/>
        </w:rPr>
        <w:t>collect</w:t>
      </w:r>
      <w:proofErr w:type="gramEnd"/>
      <w:r w:rsidRPr="002C3B6F">
        <w:rPr>
          <w:rFonts w:ascii="Calibri" w:eastAsia="Times New Roman" w:hAnsi="Calibri" w:cs="Calibri"/>
          <w:kern w:val="0"/>
          <w:lang w:val="en-CA" w:eastAsia="zh-CN"/>
        </w:rPr>
        <w:t xml:space="preserve"> from the state’s official government websites</w:t>
      </w:r>
    </w:p>
    <w:p w14:paraId="310C6721" w14:textId="77777777" w:rsidR="002C3B6F" w:rsidRPr="002C3B6F" w:rsidRDefault="002C3B6F" w:rsidP="002C3B6F">
      <w:pPr>
        <w:numPr>
          <w:ilvl w:val="0"/>
          <w:numId w:val="24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>New York</w:t>
      </w:r>
    </w:p>
    <w:p w14:paraId="43DD1C27" w14:textId="77777777" w:rsidR="002C3B6F" w:rsidRPr="002C3B6F" w:rsidRDefault="002C3B6F" w:rsidP="002C3B6F">
      <w:pPr>
        <w:numPr>
          <w:ilvl w:val="1"/>
          <w:numId w:val="24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>https://opendata.cityofnewyork.us/</w:t>
      </w:r>
    </w:p>
    <w:p w14:paraId="148DE2BB" w14:textId="77777777" w:rsidR="002C3B6F" w:rsidRPr="002C3B6F" w:rsidRDefault="002C3B6F" w:rsidP="002C3B6F">
      <w:pPr>
        <w:numPr>
          <w:ilvl w:val="1"/>
          <w:numId w:val="24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>https://energy.cusp.nyu.edu/#/</w:t>
      </w:r>
    </w:p>
    <w:p w14:paraId="75D1DE69" w14:textId="77777777" w:rsidR="002C3B6F" w:rsidRPr="002C3B6F" w:rsidRDefault="002C3B6F" w:rsidP="002C3B6F">
      <w:pPr>
        <w:spacing w:line="240" w:lineRule="auto"/>
        <w:ind w:firstLine="0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b/>
          <w:bCs/>
          <w:kern w:val="0"/>
          <w:lang w:val="en-CA" w:eastAsia="zh-CN"/>
        </w:rPr>
        <w:t>Preparation:</w:t>
      </w:r>
    </w:p>
    <w:p w14:paraId="0F4E5C95" w14:textId="77777777" w:rsidR="002C3B6F" w:rsidRPr="002C3B6F" w:rsidRDefault="002C3B6F" w:rsidP="002C3B6F">
      <w:pPr>
        <w:spacing w:line="240" w:lineRule="auto"/>
        <w:ind w:firstLine="0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 xml:space="preserve">Basic check and cleaning were done to avoid any skewness/distraction in the data. </w:t>
      </w:r>
    </w:p>
    <w:p w14:paraId="4C426C1D" w14:textId="77777777" w:rsidR="002C3B6F" w:rsidRPr="002C3B6F" w:rsidRDefault="002C3B6F" w:rsidP="002C3B6F">
      <w:pPr>
        <w:numPr>
          <w:ilvl w:val="1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>Duplicate</w:t>
      </w:r>
    </w:p>
    <w:p w14:paraId="2B3A5FEA" w14:textId="77777777" w:rsidR="002C3B6F" w:rsidRPr="002C3B6F" w:rsidRDefault="002C3B6F" w:rsidP="002C3B6F">
      <w:pPr>
        <w:numPr>
          <w:ilvl w:val="1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>Missing value</w:t>
      </w:r>
    </w:p>
    <w:p w14:paraId="797E6381" w14:textId="77777777" w:rsidR="002C3B6F" w:rsidRPr="002C3B6F" w:rsidRDefault="002C3B6F" w:rsidP="002C3B6F">
      <w:pPr>
        <w:numPr>
          <w:ilvl w:val="1"/>
          <w:numId w:val="25"/>
        </w:numPr>
        <w:spacing w:line="240" w:lineRule="auto"/>
        <w:textAlignment w:val="center"/>
        <w:rPr>
          <w:rFonts w:ascii="Calibri" w:eastAsia="Times New Roman" w:hAnsi="Calibri" w:cs="Calibri"/>
          <w:kern w:val="0"/>
          <w:lang w:val="en-CA" w:eastAsia="zh-CN"/>
        </w:rPr>
      </w:pPr>
      <w:r w:rsidRPr="002C3B6F">
        <w:rPr>
          <w:rFonts w:ascii="Calibri" w:eastAsia="Times New Roman" w:hAnsi="Calibri" w:cs="Calibri"/>
          <w:kern w:val="0"/>
          <w:lang w:val="en-CA" w:eastAsia="zh-CN"/>
        </w:rPr>
        <w:t xml:space="preserve">Outlier etc. </w:t>
      </w:r>
    </w:p>
    <w:p w14:paraId="7FC96A13" w14:textId="77777777" w:rsidR="00194CCA" w:rsidRDefault="00194CCA" w:rsidP="005A1D29">
      <w:pPr>
        <w:pStyle w:val="Title2"/>
        <w:spacing w:line="360" w:lineRule="auto"/>
        <w:jc w:val="left"/>
        <w:rPr>
          <w:rFonts w:ascii="Calibri" w:hAnsi="Calibri" w:cs="Calibri"/>
        </w:rPr>
      </w:pPr>
    </w:p>
    <w:p w14:paraId="1AEB4B9A" w14:textId="4A20E15B" w:rsidR="00CE5DFA" w:rsidRPr="00360FE3" w:rsidRDefault="00F83F8C" w:rsidP="00E21C43">
      <w:pPr>
        <w:pStyle w:val="Title2"/>
        <w:spacing w:line="360" w:lineRule="auto"/>
        <w:jc w:val="left"/>
        <w:rPr>
          <w:rFonts w:ascii="Calibri" w:eastAsiaTheme="majorEastAsia" w:hAnsi="Calibri" w:cs="Calibri"/>
          <w:b/>
          <w:bCs/>
          <w:sz w:val="32"/>
          <w:szCs w:val="32"/>
        </w:rPr>
      </w:pPr>
      <w:r w:rsidRPr="00360FE3">
        <w:rPr>
          <w:rFonts w:ascii="Calibri" w:eastAsiaTheme="majorEastAsia" w:hAnsi="Calibri" w:cs="Calibri"/>
          <w:b/>
          <w:bCs/>
          <w:sz w:val="32"/>
          <w:szCs w:val="32"/>
        </w:rPr>
        <w:lastRenderedPageBreak/>
        <w:t>Analysis</w:t>
      </w:r>
    </w:p>
    <w:p w14:paraId="18FBFE48" w14:textId="70C51FC5" w:rsidR="00CE5DFA" w:rsidRDefault="002C3B6F" w:rsidP="00581EDB">
      <w:pPr>
        <w:pStyle w:val="Title2"/>
        <w:numPr>
          <w:ilvl w:val="0"/>
          <w:numId w:val="19"/>
        </w:numPr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>
        <w:rPr>
          <w:rFonts w:ascii="Calibri" w:eastAsia="Times New Roman" w:hAnsi="Calibri" w:cs="Calibri"/>
          <w:color w:val="1A1A1A"/>
          <w:kern w:val="0"/>
          <w:lang w:eastAsia="zh-CN"/>
        </w:rPr>
        <w:t>Overall cost, per day cost and person cost were calculated using the basic data points, which helped to gain additional insights on the cost of consumption.</w:t>
      </w:r>
    </w:p>
    <w:p w14:paraId="1D0B87F4" w14:textId="36D7808D" w:rsidR="00CE5DFA" w:rsidRDefault="002C3B6F" w:rsidP="00801B46">
      <w:pPr>
        <w:pStyle w:val="Title2"/>
        <w:numPr>
          <w:ilvl w:val="0"/>
          <w:numId w:val="19"/>
        </w:numPr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Average Analysis: The average score of 5 years from 2006 -2020 was calculated for each user to understand the past </w:t>
      </w:r>
      <w:proofErr w:type="gramStart"/>
      <w:r>
        <w:rPr>
          <w:rFonts w:ascii="Calibri" w:eastAsia="Times New Roman" w:hAnsi="Calibri" w:cs="Calibri"/>
          <w:color w:val="1A1A1A"/>
          <w:kern w:val="0"/>
          <w:lang w:eastAsia="zh-CN"/>
        </w:rPr>
        <w:t>years</w:t>
      </w:r>
      <w:proofErr w:type="gramEnd"/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 trend, which could help us to develop the hypothesis what will happen in future.</w:t>
      </w:r>
    </w:p>
    <w:p w14:paraId="055427D9" w14:textId="24213176" w:rsidR="002C3B6F" w:rsidRPr="004C17A2" w:rsidRDefault="002C3B6F" w:rsidP="00801B46">
      <w:pPr>
        <w:pStyle w:val="Title2"/>
        <w:numPr>
          <w:ilvl w:val="0"/>
          <w:numId w:val="19"/>
        </w:numPr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Forecasting: The forecasting tool was used to cross check the analysis which </w:t>
      </w:r>
      <w:proofErr w:type="gramStart"/>
      <w:r>
        <w:rPr>
          <w:rFonts w:ascii="Calibri" w:eastAsia="Times New Roman" w:hAnsi="Calibri" w:cs="Calibri"/>
          <w:color w:val="1A1A1A"/>
          <w:kern w:val="0"/>
          <w:lang w:eastAsia="zh-CN"/>
        </w:rPr>
        <w:t>help</w:t>
      </w:r>
      <w:proofErr w:type="gramEnd"/>
      <w:r>
        <w:rPr>
          <w:rFonts w:ascii="Calibri" w:eastAsia="Times New Roman" w:hAnsi="Calibri" w:cs="Calibri"/>
          <w:color w:val="1A1A1A"/>
          <w:kern w:val="0"/>
          <w:lang w:eastAsia="zh-CN"/>
        </w:rPr>
        <w:t xml:space="preserve"> to make the prediction to be confident at 99% confidence.</w:t>
      </w:r>
    </w:p>
    <w:p w14:paraId="6522640E" w14:textId="4EBD4AAB" w:rsidR="002C3B6F" w:rsidRDefault="002C3B6F" w:rsidP="00E21C43">
      <w:pPr>
        <w:pStyle w:val="Title2"/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</w:p>
    <w:p w14:paraId="66D6DB1D" w14:textId="692B3443" w:rsidR="00461AA1" w:rsidRPr="00360FE3" w:rsidRDefault="00461AA1" w:rsidP="00E21C43">
      <w:pPr>
        <w:pStyle w:val="Title2"/>
        <w:spacing w:line="360" w:lineRule="auto"/>
        <w:jc w:val="left"/>
        <w:rPr>
          <w:rFonts w:ascii="Calibri" w:eastAsiaTheme="majorEastAsia" w:hAnsi="Calibri" w:cs="Calibri"/>
          <w:b/>
          <w:bCs/>
          <w:sz w:val="32"/>
          <w:szCs w:val="32"/>
        </w:rPr>
      </w:pPr>
      <w:r w:rsidRPr="00360FE3">
        <w:rPr>
          <w:rFonts w:ascii="Calibri" w:eastAsiaTheme="majorEastAsia" w:hAnsi="Calibri" w:cs="Calibri"/>
          <w:b/>
          <w:bCs/>
          <w:sz w:val="32"/>
          <w:szCs w:val="32"/>
        </w:rPr>
        <w:t>Dashboard</w:t>
      </w:r>
    </w:p>
    <w:p w14:paraId="7754332C" w14:textId="6D342918" w:rsidR="002C3B6F" w:rsidRDefault="002C3B6F" w:rsidP="002C3B6F">
      <w:pPr>
        <w:pStyle w:val="Title2"/>
        <w:numPr>
          <w:ilvl w:val="0"/>
          <w:numId w:val="29"/>
        </w:numPr>
        <w:spacing w:line="360" w:lineRule="auto"/>
        <w:jc w:val="left"/>
        <w:rPr>
          <w:rFonts w:ascii="Calibri" w:eastAsia="Times New Roman" w:hAnsi="Calibri" w:cs="Calibri"/>
          <w:b/>
          <w:bCs/>
          <w:color w:val="1A1A1A"/>
          <w:kern w:val="0"/>
          <w:lang w:eastAsia="zh-CN"/>
        </w:rPr>
      </w:pPr>
      <w:r>
        <w:rPr>
          <w:rFonts w:ascii="Calibri" w:eastAsia="Times New Roman" w:hAnsi="Calibri" w:cs="Calibri"/>
          <w:b/>
          <w:bCs/>
          <w:color w:val="1A1A1A"/>
          <w:kern w:val="0"/>
          <w:lang w:eastAsia="zh-CN"/>
        </w:rPr>
        <w:t xml:space="preserve">Homepage that would help to navigate us to different </w:t>
      </w:r>
      <w:proofErr w:type="gramStart"/>
      <w:r>
        <w:rPr>
          <w:rFonts w:ascii="Calibri" w:eastAsia="Times New Roman" w:hAnsi="Calibri" w:cs="Calibri"/>
          <w:b/>
          <w:bCs/>
          <w:color w:val="1A1A1A"/>
          <w:kern w:val="0"/>
          <w:lang w:eastAsia="zh-CN"/>
        </w:rPr>
        <w:t>Dashboard</w:t>
      </w:r>
      <w:proofErr w:type="gramEnd"/>
    </w:p>
    <w:p w14:paraId="3B32FDA6" w14:textId="2E39AA57" w:rsidR="002C3B6F" w:rsidRPr="002C3B6F" w:rsidRDefault="002C3B6F" w:rsidP="00E21C43">
      <w:pPr>
        <w:pStyle w:val="Title2"/>
        <w:spacing w:line="360" w:lineRule="auto"/>
        <w:jc w:val="left"/>
        <w:rPr>
          <w:rFonts w:ascii="Calibri" w:eastAsia="Times New Roman" w:hAnsi="Calibri" w:cs="Calibri"/>
          <w:b/>
          <w:bCs/>
          <w:color w:val="1A1A1A"/>
          <w:kern w:val="0"/>
          <w:lang w:eastAsia="zh-CN"/>
        </w:rPr>
      </w:pPr>
      <w:r w:rsidRPr="002C3B6F">
        <w:rPr>
          <w:rFonts w:ascii="Calibri" w:eastAsia="Times New Roman" w:hAnsi="Calibri" w:cs="Calibri"/>
          <w:noProof/>
          <w:color w:val="1A1A1A"/>
          <w:kern w:val="0"/>
          <w:lang w:eastAsia="zh-CN"/>
        </w:rPr>
        <w:drawing>
          <wp:inline distT="0" distB="0" distL="0" distR="0" wp14:anchorId="754887B2" wp14:editId="006E3014">
            <wp:extent cx="3517153" cy="1953598"/>
            <wp:effectExtent l="0" t="0" r="7620" b="8890"/>
            <wp:docPr id="1" name="Picture 1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3" cy="19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7BCF" w14:textId="0E37A878" w:rsidR="00CE5DFA" w:rsidRDefault="004F5C74" w:rsidP="004F5C74">
      <w:pPr>
        <w:pStyle w:val="Title2"/>
        <w:numPr>
          <w:ilvl w:val="0"/>
          <w:numId w:val="29"/>
        </w:numPr>
        <w:spacing w:line="360" w:lineRule="auto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>
        <w:rPr>
          <w:rFonts w:ascii="Calibri" w:eastAsia="Times New Roman" w:hAnsi="Calibri" w:cs="Calibri"/>
          <w:color w:val="1A1A1A"/>
          <w:kern w:val="0"/>
          <w:lang w:eastAsia="zh-CN"/>
        </w:rPr>
        <w:t>Population/peoples dashboard giving us the information on water consumption and cost usage from year 2000-2020</w:t>
      </w:r>
    </w:p>
    <w:p w14:paraId="23795AF7" w14:textId="2712F0A5" w:rsidR="00ED57D0" w:rsidRDefault="004F5C74" w:rsidP="00461AA1">
      <w:pPr>
        <w:pStyle w:val="Title2"/>
        <w:spacing w:line="360" w:lineRule="auto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1CA69FAB" wp14:editId="262718F1">
            <wp:extent cx="3484257" cy="1955800"/>
            <wp:effectExtent l="0" t="0" r="1905" b="635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331" cy="19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2C6" w14:textId="77777777" w:rsidR="002C3B6F" w:rsidRDefault="002C3B6F" w:rsidP="00461AA1">
      <w:pPr>
        <w:pStyle w:val="Title2"/>
        <w:spacing w:line="360" w:lineRule="auto"/>
        <w:jc w:val="left"/>
        <w:rPr>
          <w:rFonts w:ascii="Calibri" w:hAnsi="Calibri" w:cs="Calibri"/>
        </w:rPr>
      </w:pPr>
    </w:p>
    <w:p w14:paraId="5104DC54" w14:textId="4992AC6D" w:rsidR="004F5C74" w:rsidRDefault="004F5C74" w:rsidP="004F5C74">
      <w:pPr>
        <w:pStyle w:val="Title2"/>
        <w:numPr>
          <w:ilvl w:val="0"/>
          <w:numId w:val="29"/>
        </w:numPr>
        <w:spacing w:line="360" w:lineRule="auto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Drill through on increase in population and consumption</w:t>
      </w:r>
    </w:p>
    <w:p w14:paraId="11BBFAA8" w14:textId="34FC425D" w:rsidR="004F5C74" w:rsidRDefault="004F5C74" w:rsidP="00461AA1">
      <w:pPr>
        <w:pStyle w:val="Title2"/>
        <w:spacing w:line="360" w:lineRule="auto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4C8ABB9B" wp14:editId="679E8E79">
            <wp:extent cx="3516630" cy="1985619"/>
            <wp:effectExtent l="0" t="0" r="7620" b="0"/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965" cy="199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F2C6" w14:textId="77777777" w:rsidR="004F5C74" w:rsidRDefault="004F5C74" w:rsidP="004F5C74">
      <w:pPr>
        <w:pStyle w:val="Title2"/>
        <w:spacing w:line="360" w:lineRule="auto"/>
        <w:ind w:left="720"/>
        <w:jc w:val="left"/>
        <w:rPr>
          <w:rFonts w:ascii="Calibri" w:hAnsi="Calibri" w:cs="Calibri"/>
          <w:b/>
          <w:bCs/>
        </w:rPr>
      </w:pPr>
    </w:p>
    <w:p w14:paraId="62E38D6A" w14:textId="48CCA32E" w:rsidR="002C3B6F" w:rsidRPr="004F5C74" w:rsidRDefault="004F5C74" w:rsidP="004F5C74">
      <w:pPr>
        <w:pStyle w:val="Title2"/>
        <w:numPr>
          <w:ilvl w:val="0"/>
          <w:numId w:val="29"/>
        </w:numPr>
        <w:spacing w:line="360" w:lineRule="auto"/>
        <w:jc w:val="left"/>
        <w:rPr>
          <w:rFonts w:ascii="Calibri" w:hAnsi="Calibri" w:cs="Calibri"/>
          <w:b/>
          <w:bCs/>
        </w:rPr>
      </w:pPr>
      <w:r w:rsidRPr="004F5C74">
        <w:rPr>
          <w:rFonts w:ascii="Calibri" w:hAnsi="Calibri" w:cs="Calibri"/>
          <w:b/>
          <w:bCs/>
        </w:rPr>
        <w:t>How are cost and consumption related to each other?</w:t>
      </w:r>
    </w:p>
    <w:p w14:paraId="52829B6C" w14:textId="77777777" w:rsidR="004F5C74" w:rsidRDefault="004F5C74" w:rsidP="00461AA1">
      <w:pPr>
        <w:pStyle w:val="Title2"/>
        <w:spacing w:line="360" w:lineRule="auto"/>
        <w:jc w:val="left"/>
        <w:rPr>
          <w:rFonts w:ascii="Calibri" w:hAnsi="Calibri" w:cs="Calibri"/>
        </w:rPr>
      </w:pPr>
    </w:p>
    <w:p w14:paraId="0157C3D6" w14:textId="47143F48" w:rsidR="002C3B6F" w:rsidRDefault="004F5C74" w:rsidP="00461AA1">
      <w:pPr>
        <w:pStyle w:val="Title2"/>
        <w:spacing w:line="360" w:lineRule="auto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4CBBC513" wp14:editId="210E926E">
            <wp:extent cx="3714750" cy="2103834"/>
            <wp:effectExtent l="0" t="0" r="0" b="0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8479" cy="21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4884" w14:textId="3C283D4B" w:rsidR="004F5C74" w:rsidRPr="004F5C74" w:rsidRDefault="004F5C74" w:rsidP="004F5C74">
      <w:pPr>
        <w:pStyle w:val="Title2"/>
        <w:numPr>
          <w:ilvl w:val="0"/>
          <w:numId w:val="29"/>
        </w:numPr>
        <w:spacing w:line="360" w:lineRule="auto"/>
        <w:jc w:val="left"/>
        <w:rPr>
          <w:rFonts w:ascii="Calibri" w:hAnsi="Calibri" w:cs="Calibri"/>
          <w:b/>
          <w:bCs/>
        </w:rPr>
      </w:pPr>
      <w:r w:rsidRPr="004F5C74">
        <w:rPr>
          <w:rFonts w:ascii="Calibri" w:hAnsi="Calibri" w:cs="Calibri"/>
          <w:b/>
          <w:bCs/>
        </w:rPr>
        <w:t xml:space="preserve">What was </w:t>
      </w:r>
      <w:proofErr w:type="gramStart"/>
      <w:r w:rsidRPr="004F5C74">
        <w:rPr>
          <w:rFonts w:ascii="Calibri" w:hAnsi="Calibri" w:cs="Calibri"/>
          <w:b/>
          <w:bCs/>
        </w:rPr>
        <w:t>total</w:t>
      </w:r>
      <w:proofErr w:type="gramEnd"/>
      <w:r w:rsidRPr="004F5C74">
        <w:rPr>
          <w:rFonts w:ascii="Calibri" w:hAnsi="Calibri" w:cs="Calibri"/>
          <w:b/>
          <w:bCs/>
        </w:rPr>
        <w:t xml:space="preserve"> consumption and cost </w:t>
      </w:r>
      <w:proofErr w:type="gramStart"/>
      <w:r w:rsidRPr="004F5C74">
        <w:rPr>
          <w:rFonts w:ascii="Calibri" w:hAnsi="Calibri" w:cs="Calibri"/>
          <w:b/>
          <w:bCs/>
        </w:rPr>
        <w:t>spent</w:t>
      </w:r>
      <w:proofErr w:type="gramEnd"/>
      <w:r w:rsidRPr="004F5C74">
        <w:rPr>
          <w:rFonts w:ascii="Calibri" w:hAnsi="Calibri" w:cs="Calibri"/>
          <w:b/>
          <w:bCs/>
        </w:rPr>
        <w:t xml:space="preserve"> each year?</w:t>
      </w:r>
    </w:p>
    <w:p w14:paraId="442B1A51" w14:textId="449260BE" w:rsidR="004C17A2" w:rsidRDefault="004F5C74" w:rsidP="004F5C74">
      <w:pPr>
        <w:pStyle w:val="Title2"/>
        <w:spacing w:line="360" w:lineRule="auto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12D39355" wp14:editId="3068EE80">
            <wp:extent cx="3781353" cy="2095500"/>
            <wp:effectExtent l="0" t="0" r="0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5" cy="2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5313" w14:textId="1F1F1A04" w:rsidR="004F5C74" w:rsidRDefault="004F5C74" w:rsidP="004F5C74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Understanding the past trends of consumption and cost </w:t>
      </w:r>
    </w:p>
    <w:p w14:paraId="56D8FD12" w14:textId="48EC4F80" w:rsidR="004F5C74" w:rsidRDefault="004F5C74" w:rsidP="00ED57D0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lastRenderedPageBreak/>
        <w:drawing>
          <wp:inline distT="0" distB="0" distL="0" distR="0" wp14:anchorId="2CB2BDBD" wp14:editId="25E6EA57">
            <wp:extent cx="3780790" cy="2146082"/>
            <wp:effectExtent l="0" t="0" r="0" b="6985"/>
            <wp:docPr id="10" name="Picture 10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6932" cy="21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08AF" w14:textId="77777777" w:rsidR="004F5C74" w:rsidRDefault="004F5C74" w:rsidP="00ED57D0">
      <w:pPr>
        <w:pStyle w:val="Title2"/>
        <w:jc w:val="left"/>
        <w:rPr>
          <w:rFonts w:ascii="Calibri" w:hAnsi="Calibri" w:cs="Calibri"/>
        </w:rPr>
      </w:pPr>
    </w:p>
    <w:p w14:paraId="0E62978B" w14:textId="2B667009" w:rsidR="004F5C74" w:rsidRDefault="004F5C74" w:rsidP="00ED57D0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13E4D22E" wp14:editId="4252C868">
            <wp:extent cx="3722389" cy="2127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196" cy="21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462E" w14:textId="46D85C0A" w:rsidR="004F5C74" w:rsidRDefault="004F5C74" w:rsidP="00ED57D0">
      <w:pPr>
        <w:pStyle w:val="Title2"/>
        <w:jc w:val="lef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Future Prediction</w:t>
      </w:r>
    </w:p>
    <w:p w14:paraId="12264FCF" w14:textId="79B34728" w:rsidR="004F5C74" w:rsidRDefault="004F5C74" w:rsidP="00ED57D0">
      <w:pPr>
        <w:pStyle w:val="Title2"/>
        <w:jc w:val="left"/>
        <w:rPr>
          <w:rFonts w:ascii="Calibri" w:hAnsi="Calibri" w:cs="Calibri"/>
          <w:b/>
          <w:bCs/>
        </w:rPr>
      </w:pPr>
      <w:r w:rsidRPr="004F5C74">
        <w:rPr>
          <w:rFonts w:ascii="Calibri" w:hAnsi="Calibri" w:cs="Calibri"/>
          <w:b/>
          <w:bCs/>
          <w:noProof/>
        </w:rPr>
        <w:drawing>
          <wp:inline distT="0" distB="0" distL="0" distR="0" wp14:anchorId="6DBDB98C" wp14:editId="73D9A680">
            <wp:extent cx="3722370" cy="2075539"/>
            <wp:effectExtent l="0" t="0" r="0" b="1270"/>
            <wp:docPr id="16" name="Picture 1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line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8986" cy="20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D91D" w14:textId="77777777" w:rsidR="004F5C74" w:rsidRDefault="004F5C74" w:rsidP="00ED57D0">
      <w:pPr>
        <w:pStyle w:val="Title2"/>
        <w:jc w:val="left"/>
        <w:rPr>
          <w:rFonts w:ascii="Calibri" w:hAnsi="Calibri" w:cs="Calibri"/>
          <w:b/>
          <w:bCs/>
        </w:rPr>
      </w:pPr>
    </w:p>
    <w:p w14:paraId="4F287196" w14:textId="41BB26A1" w:rsidR="004F5C74" w:rsidRPr="004F5C74" w:rsidRDefault="004F5C74" w:rsidP="00ED57D0">
      <w:pPr>
        <w:pStyle w:val="Title2"/>
        <w:jc w:val="left"/>
        <w:rPr>
          <w:rFonts w:ascii="Calibri" w:hAnsi="Calibri" w:cs="Calibri"/>
          <w:b/>
          <w:bCs/>
        </w:rPr>
      </w:pPr>
      <w:r w:rsidRPr="004F5C74">
        <w:rPr>
          <w:rFonts w:ascii="Calibri" w:hAnsi="Calibri" w:cs="Calibri"/>
          <w:b/>
          <w:bCs/>
        </w:rPr>
        <w:t>Hotels Dashbo</w:t>
      </w:r>
      <w:r>
        <w:rPr>
          <w:rFonts w:ascii="Calibri" w:hAnsi="Calibri" w:cs="Calibri"/>
          <w:b/>
          <w:bCs/>
        </w:rPr>
        <w:t>a</w:t>
      </w:r>
      <w:r w:rsidRPr="004F5C74">
        <w:rPr>
          <w:rFonts w:ascii="Calibri" w:hAnsi="Calibri" w:cs="Calibri"/>
          <w:b/>
          <w:bCs/>
        </w:rPr>
        <w:t>rd</w:t>
      </w:r>
    </w:p>
    <w:p w14:paraId="35603152" w14:textId="4440A549" w:rsidR="004F5C74" w:rsidRDefault="004F5C74" w:rsidP="00ED57D0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lastRenderedPageBreak/>
        <w:drawing>
          <wp:inline distT="0" distB="0" distL="0" distR="0" wp14:anchorId="7F11C000" wp14:editId="398DFE29">
            <wp:extent cx="3683000" cy="2052800"/>
            <wp:effectExtent l="0" t="0" r="0" b="5080"/>
            <wp:docPr id="12" name="Picture 1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3712" cy="20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A09C" w14:textId="54395854" w:rsidR="004F5C74" w:rsidRDefault="004F5C74" w:rsidP="004F5C74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Relation between the consumption, cost and number of hotels</w:t>
      </w:r>
    </w:p>
    <w:p w14:paraId="7A06792D" w14:textId="2169D77B" w:rsidR="004F5C74" w:rsidRDefault="004F5C74" w:rsidP="00ED57D0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747C4BB1" wp14:editId="50534DAC">
            <wp:extent cx="3677156" cy="2057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5676" cy="20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B0E1" w14:textId="77777777" w:rsidR="004F5C74" w:rsidRDefault="004F5C74" w:rsidP="00ED57D0">
      <w:pPr>
        <w:pStyle w:val="Title2"/>
        <w:jc w:val="left"/>
        <w:rPr>
          <w:rFonts w:ascii="Calibri" w:hAnsi="Calibri" w:cs="Calibri"/>
        </w:rPr>
      </w:pPr>
    </w:p>
    <w:p w14:paraId="6A58D04F" w14:textId="77777777" w:rsidR="004F5C74" w:rsidRDefault="004F5C74" w:rsidP="00ED57D0">
      <w:pPr>
        <w:pStyle w:val="Title2"/>
        <w:jc w:val="left"/>
        <w:rPr>
          <w:rFonts w:ascii="Calibri" w:hAnsi="Calibri" w:cs="Calibri"/>
        </w:rPr>
      </w:pPr>
    </w:p>
    <w:p w14:paraId="44DAA046" w14:textId="63422E81" w:rsidR="004F5C74" w:rsidRDefault="004F5C74" w:rsidP="004F5C74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Average analysis for the consumption and cost</w:t>
      </w:r>
    </w:p>
    <w:p w14:paraId="615BFF15" w14:textId="0FAFB838" w:rsidR="004F5C74" w:rsidRDefault="004F5C74" w:rsidP="00ED57D0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633AF1EA" wp14:editId="2171B6B0">
            <wp:extent cx="3708400" cy="2078843"/>
            <wp:effectExtent l="0" t="0" r="6350" b="0"/>
            <wp:docPr id="14" name="Picture 1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chat or text messag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3426" cy="20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C710" w14:textId="6407D569" w:rsidR="004F5C74" w:rsidRDefault="004F5C74" w:rsidP="004F5C74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Future prediction</w:t>
      </w:r>
    </w:p>
    <w:p w14:paraId="71B500B9" w14:textId="624B5B71" w:rsidR="004F5C74" w:rsidRDefault="004F5C74" w:rsidP="004F5C74">
      <w:pPr>
        <w:pStyle w:val="Title2"/>
        <w:jc w:val="left"/>
        <w:rPr>
          <w:rFonts w:ascii="Calibri" w:hAnsi="Calibri" w:cs="Calibri"/>
        </w:rPr>
      </w:pPr>
      <w:r w:rsidRPr="004F5C74">
        <w:rPr>
          <w:rFonts w:ascii="Calibri" w:hAnsi="Calibri" w:cs="Calibri"/>
          <w:noProof/>
        </w:rPr>
        <w:drawing>
          <wp:inline distT="0" distB="0" distL="0" distR="0" wp14:anchorId="7FFFE90B" wp14:editId="249A7CF8">
            <wp:extent cx="3778250" cy="2162806"/>
            <wp:effectExtent l="0" t="0" r="0" b="9525"/>
            <wp:docPr id="15" name="Picture 15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024" cy="21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9338" w14:textId="7DAEACF1" w:rsidR="00A63DA9" w:rsidRDefault="00A63DA9" w:rsidP="004F5C74">
      <w:pPr>
        <w:pStyle w:val="Title2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Industry/building type dashboard</w:t>
      </w:r>
    </w:p>
    <w:p w14:paraId="3B9C7D08" w14:textId="3F104083" w:rsidR="004F5C74" w:rsidRDefault="00A63DA9" w:rsidP="004F5C74">
      <w:pPr>
        <w:pStyle w:val="Title2"/>
        <w:jc w:val="left"/>
        <w:rPr>
          <w:rFonts w:ascii="Calibri" w:hAnsi="Calibri" w:cs="Calibri"/>
        </w:rPr>
      </w:pPr>
      <w:r w:rsidRPr="00A63DA9">
        <w:rPr>
          <w:rFonts w:ascii="Calibri" w:hAnsi="Calibri" w:cs="Calibri"/>
          <w:noProof/>
        </w:rPr>
        <w:drawing>
          <wp:inline distT="0" distB="0" distL="0" distR="0" wp14:anchorId="6D87C22C" wp14:editId="0426C164">
            <wp:extent cx="3655673" cy="2038350"/>
            <wp:effectExtent l="0" t="0" r="2540" b="0"/>
            <wp:docPr id="17" name="Picture 1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1363" cy="20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662" w14:textId="0C6C0109" w:rsidR="004F5C74" w:rsidRDefault="00A63DA9" w:rsidP="00A63DA9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Consumption amongst different sectors over the last 10 years</w:t>
      </w:r>
    </w:p>
    <w:p w14:paraId="7E791514" w14:textId="3EA1F477" w:rsidR="00A63DA9" w:rsidRDefault="00A63DA9" w:rsidP="00ED57D0">
      <w:pPr>
        <w:pStyle w:val="Title2"/>
        <w:jc w:val="left"/>
        <w:rPr>
          <w:rFonts w:ascii="Calibri" w:hAnsi="Calibri" w:cs="Calibri"/>
        </w:rPr>
      </w:pPr>
      <w:r w:rsidRPr="00A63DA9">
        <w:rPr>
          <w:rFonts w:ascii="Calibri" w:hAnsi="Calibri" w:cs="Calibri"/>
          <w:noProof/>
        </w:rPr>
        <w:drawing>
          <wp:inline distT="0" distB="0" distL="0" distR="0" wp14:anchorId="662C3C4A" wp14:editId="4FF4455B">
            <wp:extent cx="3702050" cy="2073306"/>
            <wp:effectExtent l="0" t="0" r="0" b="3175"/>
            <wp:docPr id="18" name="Picture 18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bar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056" cy="20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E8F1" w14:textId="4608F5ED" w:rsidR="00A63DA9" w:rsidRDefault="00A63DA9" w:rsidP="00A63DA9">
      <w:pPr>
        <w:pStyle w:val="Title2"/>
        <w:numPr>
          <w:ilvl w:val="0"/>
          <w:numId w:val="29"/>
        </w:num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Average analysis:</w:t>
      </w:r>
    </w:p>
    <w:p w14:paraId="0E51B0AC" w14:textId="28A9AD80" w:rsidR="00A63DA9" w:rsidRDefault="00A63DA9" w:rsidP="00A63DA9">
      <w:pPr>
        <w:pStyle w:val="Title2"/>
        <w:jc w:val="left"/>
        <w:rPr>
          <w:rFonts w:ascii="Calibri" w:hAnsi="Calibri" w:cs="Calibri"/>
        </w:rPr>
      </w:pPr>
      <w:r w:rsidRPr="00A63DA9">
        <w:rPr>
          <w:rFonts w:ascii="Calibri" w:hAnsi="Calibri" w:cs="Calibri"/>
          <w:noProof/>
        </w:rPr>
        <w:lastRenderedPageBreak/>
        <w:drawing>
          <wp:inline distT="0" distB="0" distL="0" distR="0" wp14:anchorId="1071C372" wp14:editId="69AEB7AE">
            <wp:extent cx="3613150" cy="2011938"/>
            <wp:effectExtent l="0" t="0" r="6350" b="7620"/>
            <wp:docPr id="19" name="Picture 1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2815" cy="20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E270" w14:textId="77777777" w:rsidR="00A63DA9" w:rsidRDefault="00A63DA9" w:rsidP="00A63DA9">
      <w:pPr>
        <w:pStyle w:val="Title2"/>
        <w:jc w:val="left"/>
        <w:rPr>
          <w:rFonts w:ascii="Calibri" w:hAnsi="Calibri" w:cs="Calibri"/>
        </w:rPr>
      </w:pPr>
    </w:p>
    <w:p w14:paraId="36146B57" w14:textId="1D7BB27A" w:rsidR="00A63DA9" w:rsidRDefault="00A63DA9" w:rsidP="00A63DA9">
      <w:pPr>
        <w:pStyle w:val="Title2"/>
        <w:jc w:val="left"/>
        <w:rPr>
          <w:rFonts w:ascii="Calibri" w:hAnsi="Calibri" w:cs="Calibri"/>
        </w:rPr>
      </w:pPr>
      <w:r w:rsidRPr="00A63DA9">
        <w:rPr>
          <w:rFonts w:ascii="Calibri" w:hAnsi="Calibri" w:cs="Calibri"/>
          <w:noProof/>
        </w:rPr>
        <w:drawing>
          <wp:inline distT="0" distB="0" distL="0" distR="0" wp14:anchorId="2D7AA9FE" wp14:editId="7A84FB48">
            <wp:extent cx="3727450" cy="2097885"/>
            <wp:effectExtent l="0" t="0" r="6350" b="0"/>
            <wp:docPr id="20" name="Picture 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9277" cy="21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AB10" w14:textId="30F378DC" w:rsidR="00A63DA9" w:rsidRDefault="00A63DA9" w:rsidP="00ED57D0">
      <w:pPr>
        <w:pStyle w:val="Title2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Future Prediction:</w:t>
      </w:r>
    </w:p>
    <w:p w14:paraId="315DCA9C" w14:textId="58D02274" w:rsidR="00A63DA9" w:rsidRDefault="00A63DA9" w:rsidP="00ED57D0">
      <w:pPr>
        <w:pStyle w:val="Title2"/>
        <w:jc w:val="left"/>
        <w:rPr>
          <w:rFonts w:ascii="Calibri" w:hAnsi="Calibri" w:cs="Calibri"/>
        </w:rPr>
      </w:pPr>
      <w:r w:rsidRPr="00A63DA9">
        <w:rPr>
          <w:rFonts w:ascii="Calibri" w:hAnsi="Calibri" w:cs="Calibri"/>
          <w:noProof/>
        </w:rPr>
        <w:drawing>
          <wp:inline distT="0" distB="0" distL="0" distR="0" wp14:anchorId="43C69C46" wp14:editId="1B0BDB94">
            <wp:extent cx="3721735" cy="2114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9129" cy="21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B755" w14:textId="77777777" w:rsidR="00A63DA9" w:rsidRDefault="00A63DA9" w:rsidP="00ED57D0">
      <w:pPr>
        <w:pStyle w:val="Title2"/>
        <w:jc w:val="left"/>
        <w:rPr>
          <w:rFonts w:ascii="Calibri" w:hAnsi="Calibri" w:cs="Calibri"/>
        </w:rPr>
      </w:pPr>
    </w:p>
    <w:p w14:paraId="7543C6C1" w14:textId="1127F8F8" w:rsidR="004C17A2" w:rsidRPr="002C3B6F" w:rsidRDefault="004C17A2" w:rsidP="004C17A2">
      <w:pPr>
        <w:pStyle w:val="Heading1"/>
        <w:jc w:val="left"/>
        <w:rPr>
          <w:rFonts w:ascii="Calibri" w:eastAsia="Times New Roman" w:hAnsi="Calibri" w:cs="Calibri"/>
          <w:color w:val="1A1A1A"/>
          <w:kern w:val="0"/>
          <w:lang w:eastAsia="zh-CN"/>
        </w:rPr>
      </w:pPr>
      <w:r w:rsidRPr="002C3B6F">
        <w:rPr>
          <w:rFonts w:ascii="Calibri" w:eastAsia="Times New Roman" w:hAnsi="Calibri" w:cs="Calibri"/>
          <w:color w:val="1A1A1A"/>
          <w:kern w:val="0"/>
          <w:lang w:eastAsia="zh-CN"/>
        </w:rPr>
        <w:lastRenderedPageBreak/>
        <w:t>Conclusions and recommendations:</w:t>
      </w:r>
    </w:p>
    <w:p w14:paraId="3C6B8D41" w14:textId="77777777" w:rsidR="002C3B6F" w:rsidRPr="002C3B6F" w:rsidRDefault="002C3B6F" w:rsidP="002C3B6F">
      <w:pPr>
        <w:spacing w:line="360" w:lineRule="auto"/>
        <w:ind w:firstLine="0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b/>
          <w:bCs/>
          <w:lang w:val="en-CA"/>
        </w:rPr>
        <w:t>Population:</w:t>
      </w:r>
    </w:p>
    <w:p w14:paraId="0516D494" w14:textId="0BE26F46" w:rsidR="002C3B6F" w:rsidRPr="002C3B6F" w:rsidRDefault="002C3B6F" w:rsidP="002C3B6F">
      <w:pPr>
        <w:numPr>
          <w:ilvl w:val="0"/>
          <w:numId w:val="26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>Increase in the population do not have negative impact on the consumption of the water because of the advancement of the technology and awareness to save water.</w:t>
      </w:r>
    </w:p>
    <w:p w14:paraId="57E5DCB3" w14:textId="77777777" w:rsidR="002C3B6F" w:rsidRPr="002C3B6F" w:rsidRDefault="002C3B6F" w:rsidP="002C3B6F">
      <w:pPr>
        <w:numPr>
          <w:ilvl w:val="0"/>
          <w:numId w:val="26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>In the coming 5 year, the consumption would continue to go down.</w:t>
      </w:r>
    </w:p>
    <w:p w14:paraId="28509BF1" w14:textId="77777777" w:rsidR="002C3B6F" w:rsidRPr="002C3B6F" w:rsidRDefault="002C3B6F" w:rsidP="002C3B6F">
      <w:pPr>
        <w:spacing w:line="360" w:lineRule="auto"/>
        <w:ind w:firstLine="0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b/>
          <w:bCs/>
          <w:lang w:val="en-CA"/>
        </w:rPr>
        <w:t>Hotel</w:t>
      </w:r>
    </w:p>
    <w:p w14:paraId="377B2905" w14:textId="597B4AAC" w:rsidR="002C3B6F" w:rsidRPr="002C3B6F" w:rsidRDefault="002C3B6F" w:rsidP="002C3B6F">
      <w:pPr>
        <w:numPr>
          <w:ilvl w:val="0"/>
          <w:numId w:val="27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 xml:space="preserve"> Similar case is seen in hotel water consumption, with the increase in the number of hotels the consumption is going down and would continue to drop in the coming years.</w:t>
      </w:r>
    </w:p>
    <w:p w14:paraId="0AE16EB3" w14:textId="38C91B89" w:rsidR="002C3B6F" w:rsidRPr="002C3B6F" w:rsidRDefault="002C3B6F" w:rsidP="002C3B6F">
      <w:pPr>
        <w:numPr>
          <w:ilvl w:val="0"/>
          <w:numId w:val="27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 xml:space="preserve">Except year 2020, the drop in the consumption could be again for the same reason. </w:t>
      </w:r>
    </w:p>
    <w:p w14:paraId="05608041" w14:textId="77777777" w:rsidR="002C3B6F" w:rsidRPr="002C3B6F" w:rsidRDefault="002C3B6F" w:rsidP="002C3B6F">
      <w:pPr>
        <w:spacing w:line="360" w:lineRule="auto"/>
        <w:ind w:firstLine="0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b/>
          <w:bCs/>
          <w:lang w:val="en-CA"/>
        </w:rPr>
        <w:t>Industry Type</w:t>
      </w:r>
    </w:p>
    <w:p w14:paraId="6224EC11" w14:textId="77777777" w:rsidR="002C3B6F" w:rsidRPr="002C3B6F" w:rsidRDefault="002C3B6F" w:rsidP="002C3B6F">
      <w:pPr>
        <w:numPr>
          <w:ilvl w:val="0"/>
          <w:numId w:val="28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 xml:space="preserve">The consumption would vairy from Industry to Industry and demand in the water requirement. As per the current scenario. </w:t>
      </w:r>
    </w:p>
    <w:p w14:paraId="3D8139B1" w14:textId="1ADF700F" w:rsidR="002C3B6F" w:rsidRPr="002C3B6F" w:rsidRDefault="002C3B6F" w:rsidP="002C3B6F">
      <w:pPr>
        <w:numPr>
          <w:ilvl w:val="1"/>
          <w:numId w:val="28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>The commercial/Industry would likely to increase significantly.</w:t>
      </w:r>
    </w:p>
    <w:p w14:paraId="218F1C43" w14:textId="1E9AFD96" w:rsidR="002C3B6F" w:rsidRPr="002C3B6F" w:rsidRDefault="002C3B6F" w:rsidP="002C3B6F">
      <w:pPr>
        <w:numPr>
          <w:ilvl w:val="1"/>
          <w:numId w:val="28"/>
        </w:numPr>
        <w:spacing w:line="360" w:lineRule="auto"/>
        <w:rPr>
          <w:rFonts w:ascii="Calibri" w:hAnsi="Calibri" w:cs="Calibri"/>
          <w:lang w:val="en-CA"/>
        </w:rPr>
      </w:pPr>
      <w:r w:rsidRPr="002C3B6F">
        <w:rPr>
          <w:rFonts w:ascii="Calibri" w:hAnsi="Calibri" w:cs="Calibri"/>
          <w:lang w:val="en-CA"/>
        </w:rPr>
        <w:t>Healthcare to drop gradually and Retail to increase slightly.</w:t>
      </w:r>
    </w:p>
    <w:p w14:paraId="6815861D" w14:textId="69FF85B1" w:rsidR="004C17A2" w:rsidRDefault="00766F42" w:rsidP="002C3B6F">
      <w:pPr>
        <w:spacing w:line="36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1335FFFF" w14:textId="749D1E69" w:rsidR="00360FE3" w:rsidRPr="00360FE3" w:rsidRDefault="00360FE3" w:rsidP="002C3B6F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360FE3">
        <w:rPr>
          <w:rFonts w:ascii="Calibri" w:hAnsi="Calibri" w:cs="Calibri"/>
          <w:b/>
          <w:bCs/>
        </w:rPr>
        <w:t>References:</w:t>
      </w:r>
    </w:p>
    <w:p w14:paraId="4E7EBDEB" w14:textId="10FE1D8E" w:rsidR="00360FE3" w:rsidRPr="00360FE3" w:rsidRDefault="00360FE3" w:rsidP="00360FE3">
      <w:pPr>
        <w:pStyle w:val="ListParagraph"/>
        <w:numPr>
          <w:ilvl w:val="0"/>
          <w:numId w:val="29"/>
        </w:numPr>
        <w:spacing w:line="360" w:lineRule="auto"/>
        <w:rPr>
          <w:rFonts w:ascii="Calibri" w:hAnsi="Calibri" w:cs="Calibri"/>
        </w:rPr>
      </w:pPr>
      <w:r w:rsidRPr="00360FE3">
        <w:rPr>
          <w:rFonts w:ascii="Calibri" w:hAnsi="Calibri" w:cs="Calibri"/>
        </w:rPr>
        <w:t xml:space="preserve">Open Data NYC. [Online]. Available: </w:t>
      </w:r>
      <w:hyperlink r:id="rId25" w:history="1">
        <w:r w:rsidRPr="00360FE3">
          <w:rPr>
            <w:rStyle w:val="Hyperlink"/>
            <w:rFonts w:ascii="Calibri" w:hAnsi="Calibri" w:cs="Calibri"/>
          </w:rPr>
          <w:t>https://opendata.cityofnewyork.us/</w:t>
        </w:r>
      </w:hyperlink>
      <w:r w:rsidRPr="00360FE3">
        <w:rPr>
          <w:rFonts w:ascii="Calibri" w:hAnsi="Calibri" w:cs="Calibri"/>
        </w:rPr>
        <w:t>.</w:t>
      </w:r>
    </w:p>
    <w:p w14:paraId="0BEBEEDB" w14:textId="3AD442F0" w:rsidR="00360FE3" w:rsidRPr="00360FE3" w:rsidRDefault="00360FE3" w:rsidP="00360FE3">
      <w:pPr>
        <w:pStyle w:val="ListParagraph"/>
        <w:numPr>
          <w:ilvl w:val="0"/>
          <w:numId w:val="29"/>
        </w:numPr>
        <w:spacing w:line="360" w:lineRule="auto"/>
        <w:rPr>
          <w:rFonts w:ascii="Calibri" w:hAnsi="Calibri" w:cs="Calibri"/>
        </w:rPr>
      </w:pPr>
      <w:r w:rsidRPr="00360FE3">
        <w:rPr>
          <w:rFonts w:ascii="Calibri" w:hAnsi="Calibri" w:cs="Calibri"/>
        </w:rPr>
        <w:t>NYU Center for Urban Science and Progress. [Online]. Available: https://energy.cusp.nyu.edu/#/</w:t>
      </w:r>
    </w:p>
    <w:sectPr w:rsidR="00360FE3" w:rsidRPr="00360FE3" w:rsidSect="005E404A">
      <w:headerReference w:type="even" r:id="rId26"/>
      <w:headerReference w:type="default" r:id="rId27"/>
      <w:headerReference w:type="first" r:id="rId28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D061" w14:textId="77777777" w:rsidR="007C4981" w:rsidRDefault="007C4981">
      <w:pPr>
        <w:spacing w:line="240" w:lineRule="auto"/>
      </w:pPr>
      <w:r>
        <w:separator/>
      </w:r>
    </w:p>
    <w:p w14:paraId="7A41F82B" w14:textId="77777777" w:rsidR="007C4981" w:rsidRDefault="007C4981"/>
  </w:endnote>
  <w:endnote w:type="continuationSeparator" w:id="0">
    <w:p w14:paraId="0EB24C4C" w14:textId="77777777" w:rsidR="007C4981" w:rsidRDefault="007C4981">
      <w:pPr>
        <w:spacing w:line="240" w:lineRule="auto"/>
      </w:pPr>
      <w:r>
        <w:continuationSeparator/>
      </w:r>
    </w:p>
    <w:p w14:paraId="6925A885" w14:textId="77777777" w:rsidR="007C4981" w:rsidRDefault="007C49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4717F" w14:textId="77777777" w:rsidR="007C4981" w:rsidRDefault="007C4981">
      <w:pPr>
        <w:spacing w:line="240" w:lineRule="auto"/>
      </w:pPr>
      <w:r>
        <w:separator/>
      </w:r>
    </w:p>
    <w:p w14:paraId="5982EBD4" w14:textId="77777777" w:rsidR="007C4981" w:rsidRDefault="007C4981"/>
  </w:footnote>
  <w:footnote w:type="continuationSeparator" w:id="0">
    <w:p w14:paraId="5F0961C1" w14:textId="77777777" w:rsidR="007C4981" w:rsidRDefault="007C4981">
      <w:pPr>
        <w:spacing w:line="240" w:lineRule="auto"/>
      </w:pPr>
      <w:r>
        <w:continuationSeparator/>
      </w:r>
    </w:p>
    <w:p w14:paraId="05F80DF8" w14:textId="77777777" w:rsidR="007C4981" w:rsidRDefault="007C49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7950" w14:textId="2E0CD867" w:rsidR="00AE4A24" w:rsidRDefault="00000000">
    <w:pPr>
      <w:pStyle w:val="Header"/>
    </w:pPr>
    <w:r>
      <w:rPr>
        <w:noProof/>
      </w:rPr>
      <w:pict w14:anchorId="3DD6A4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1995313" o:spid="_x0000_s1035" type="#_x0000_t75" style="position:absolute;margin-left:0;margin-top:0;width:1250pt;height:800pt;z-index:-251657216;mso-position-horizontal:center;mso-position-horizontal-relative:margin;mso-position-vertical:center;mso-position-vertical-relative:margin" o:allowincell="f">
          <v:imagedata r:id="rId1" o:title="water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4208" w14:textId="3EFDDE2F" w:rsidR="00E81978" w:rsidRDefault="00000000" w:rsidP="006769BB">
    <w:pPr>
      <w:pStyle w:val="Header"/>
      <w:ind w:hanging="851"/>
    </w:pPr>
    <w:r>
      <w:rPr>
        <w:caps/>
        <w:noProof/>
      </w:rPr>
      <w:pict w14:anchorId="243259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1995314" o:spid="_x0000_s1036" type="#_x0000_t75" style="position:absolute;margin-left:0;margin-top:0;width:1250pt;height:800pt;z-index:-251656192;mso-position-horizontal:center;mso-position-horizontal-relative:margin;mso-position-vertical:center;mso-position-vertical-relative:margin" o:allowincell="f">
          <v:imagedata r:id="rId1" o:title="water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048F6" w14:textId="779002B8" w:rsidR="00E81978" w:rsidRDefault="00000000">
    <w:pPr>
      <w:pStyle w:val="Header"/>
      <w:rPr>
        <w:rStyle w:val="Strong"/>
      </w:rPr>
    </w:pPr>
    <w:r>
      <w:rPr>
        <w:noProof/>
      </w:rPr>
      <w:pict w14:anchorId="6AC54C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1995312" o:spid="_x0000_s1034" type="#_x0000_t75" style="position:absolute;margin-left:0;margin-top:0;width:1250pt;height:800pt;z-index:-251658240;mso-position-horizontal:center;mso-position-horizontal-relative:margin;mso-position-vertical:center;mso-position-vertical-relative:margin" o:allowincell="f">
          <v:imagedata r:id="rId1" o:title="water5" gain="19661f" blacklevel="22938f"/>
          <w10:wrap anchorx="margin" anchory="margin"/>
        </v:shape>
      </w:pict>
    </w:r>
    <w:r w:rsidR="00AF61A2">
      <w:t xml:space="preserve">Final Project: Consumption pattern of water and its future consumption </w:t>
    </w:r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1</w:t>
    </w:r>
    <w:r w:rsidR="005D3A03"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C6063C"/>
    <w:multiLevelType w:val="hybridMultilevel"/>
    <w:tmpl w:val="7D06C2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3741F"/>
    <w:multiLevelType w:val="multilevel"/>
    <w:tmpl w:val="35C4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724D65"/>
    <w:multiLevelType w:val="hybridMultilevel"/>
    <w:tmpl w:val="BBAC2B86"/>
    <w:lvl w:ilvl="0" w:tplc="264444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1405C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D44E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94F5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7A39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3A555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1CAD4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5EC53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9200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43E13A7"/>
    <w:multiLevelType w:val="hybridMultilevel"/>
    <w:tmpl w:val="2C66A266"/>
    <w:lvl w:ilvl="0" w:tplc="10090011">
      <w:start w:val="1"/>
      <w:numFmt w:val="decimal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F45CE6"/>
    <w:multiLevelType w:val="multilevel"/>
    <w:tmpl w:val="6E2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51119"/>
    <w:multiLevelType w:val="hybridMultilevel"/>
    <w:tmpl w:val="3FC6FEF2"/>
    <w:lvl w:ilvl="0" w:tplc="10C6D7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9AE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228F6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88027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62B64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60C5D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6CBB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3878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02C7E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68F5B68"/>
    <w:multiLevelType w:val="hybridMultilevel"/>
    <w:tmpl w:val="CD86130A"/>
    <w:lvl w:ilvl="0" w:tplc="DAEABB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3881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80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DA2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8030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A8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828A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24E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44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BFA055D"/>
    <w:multiLevelType w:val="multilevel"/>
    <w:tmpl w:val="E89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C2E3D"/>
    <w:multiLevelType w:val="multilevel"/>
    <w:tmpl w:val="1E8E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FA15D5F"/>
    <w:multiLevelType w:val="hybridMultilevel"/>
    <w:tmpl w:val="B9660A8E"/>
    <w:lvl w:ilvl="0" w:tplc="2714A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20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667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BEC8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4A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3CF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D8D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CCC7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72C6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783515C"/>
    <w:multiLevelType w:val="multilevel"/>
    <w:tmpl w:val="E89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13200"/>
    <w:multiLevelType w:val="multilevel"/>
    <w:tmpl w:val="B052AA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E2AD3"/>
    <w:multiLevelType w:val="hybridMultilevel"/>
    <w:tmpl w:val="206C54B6"/>
    <w:lvl w:ilvl="0" w:tplc="4190C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964F3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CCE7E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5A59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5C8D8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A6049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6A96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C057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C8DA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1F67E2"/>
    <w:multiLevelType w:val="hybridMultilevel"/>
    <w:tmpl w:val="DD129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9806691">
    <w:abstractNumId w:val="9"/>
  </w:num>
  <w:num w:numId="2" w16cid:durableId="1051540754">
    <w:abstractNumId w:val="7"/>
  </w:num>
  <w:num w:numId="3" w16cid:durableId="2014259392">
    <w:abstractNumId w:val="6"/>
  </w:num>
  <w:num w:numId="4" w16cid:durableId="1897080860">
    <w:abstractNumId w:val="5"/>
  </w:num>
  <w:num w:numId="5" w16cid:durableId="920792698">
    <w:abstractNumId w:val="4"/>
  </w:num>
  <w:num w:numId="6" w16cid:durableId="1150099622">
    <w:abstractNumId w:val="8"/>
  </w:num>
  <w:num w:numId="7" w16cid:durableId="1128745699">
    <w:abstractNumId w:val="3"/>
  </w:num>
  <w:num w:numId="8" w16cid:durableId="140661299">
    <w:abstractNumId w:val="2"/>
  </w:num>
  <w:num w:numId="9" w16cid:durableId="1460030542">
    <w:abstractNumId w:val="1"/>
  </w:num>
  <w:num w:numId="10" w16cid:durableId="566843429">
    <w:abstractNumId w:val="0"/>
  </w:num>
  <w:num w:numId="11" w16cid:durableId="919212558">
    <w:abstractNumId w:val="9"/>
    <w:lvlOverride w:ilvl="0">
      <w:startOverride w:val="1"/>
    </w:lvlOverride>
  </w:num>
  <w:num w:numId="12" w16cid:durableId="900562360">
    <w:abstractNumId w:val="27"/>
  </w:num>
  <w:num w:numId="13" w16cid:durableId="1426922333">
    <w:abstractNumId w:val="20"/>
  </w:num>
  <w:num w:numId="14" w16cid:durableId="1413627944">
    <w:abstractNumId w:val="17"/>
  </w:num>
  <w:num w:numId="15" w16cid:durableId="129245991">
    <w:abstractNumId w:val="25"/>
  </w:num>
  <w:num w:numId="16" w16cid:durableId="698237076">
    <w:abstractNumId w:val="13"/>
  </w:num>
  <w:num w:numId="17" w16cid:durableId="765733825">
    <w:abstractNumId w:val="14"/>
  </w:num>
  <w:num w:numId="18" w16cid:durableId="1270696265">
    <w:abstractNumId w:val="23"/>
    <w:lvlOverride w:ilvl="0">
      <w:startOverride w:val="1"/>
    </w:lvlOverride>
  </w:num>
  <w:num w:numId="19" w16cid:durableId="1301882446">
    <w:abstractNumId w:val="10"/>
  </w:num>
  <w:num w:numId="20" w16cid:durableId="457920997">
    <w:abstractNumId w:val="18"/>
  </w:num>
  <w:num w:numId="21" w16cid:durableId="1949237417">
    <w:abstractNumId w:val="11"/>
  </w:num>
  <w:num w:numId="22" w16cid:durableId="88088265">
    <w:abstractNumId w:val="19"/>
  </w:num>
  <w:num w:numId="23" w16cid:durableId="2101676938">
    <w:abstractNumId w:val="22"/>
  </w:num>
  <w:num w:numId="24" w16cid:durableId="270892710">
    <w:abstractNumId w:val="16"/>
  </w:num>
  <w:num w:numId="25" w16cid:durableId="1998991535">
    <w:abstractNumId w:val="21"/>
  </w:num>
  <w:num w:numId="26" w16cid:durableId="1098714324">
    <w:abstractNumId w:val="24"/>
  </w:num>
  <w:num w:numId="27" w16cid:durableId="1177841041">
    <w:abstractNumId w:val="15"/>
  </w:num>
  <w:num w:numId="28" w16cid:durableId="837695072">
    <w:abstractNumId w:val="12"/>
  </w:num>
  <w:num w:numId="29" w16cid:durableId="12785632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A2"/>
    <w:rsid w:val="000D3F41"/>
    <w:rsid w:val="000D63F1"/>
    <w:rsid w:val="00194CCA"/>
    <w:rsid w:val="0021778C"/>
    <w:rsid w:val="00274752"/>
    <w:rsid w:val="00294FCA"/>
    <w:rsid w:val="002A5ABB"/>
    <w:rsid w:val="002C3B6F"/>
    <w:rsid w:val="002D4765"/>
    <w:rsid w:val="00355DCA"/>
    <w:rsid w:val="00360FE3"/>
    <w:rsid w:val="003D1631"/>
    <w:rsid w:val="00461AA1"/>
    <w:rsid w:val="004C17A2"/>
    <w:rsid w:val="004F5C74"/>
    <w:rsid w:val="00551A02"/>
    <w:rsid w:val="005534FA"/>
    <w:rsid w:val="00581EDB"/>
    <w:rsid w:val="005A1D29"/>
    <w:rsid w:val="005D3A03"/>
    <w:rsid w:val="005E404A"/>
    <w:rsid w:val="006769BB"/>
    <w:rsid w:val="00700FD7"/>
    <w:rsid w:val="00732BAA"/>
    <w:rsid w:val="00766F42"/>
    <w:rsid w:val="007C4981"/>
    <w:rsid w:val="008002C0"/>
    <w:rsid w:val="00832FFF"/>
    <w:rsid w:val="008C5323"/>
    <w:rsid w:val="00941E9F"/>
    <w:rsid w:val="00945FD8"/>
    <w:rsid w:val="0099579A"/>
    <w:rsid w:val="009A6A3B"/>
    <w:rsid w:val="009B2B34"/>
    <w:rsid w:val="00A30218"/>
    <w:rsid w:val="00A33782"/>
    <w:rsid w:val="00A44F70"/>
    <w:rsid w:val="00A63DA9"/>
    <w:rsid w:val="00A66E00"/>
    <w:rsid w:val="00AB1913"/>
    <w:rsid w:val="00AE4A24"/>
    <w:rsid w:val="00AE7DED"/>
    <w:rsid w:val="00AF61A2"/>
    <w:rsid w:val="00B823AA"/>
    <w:rsid w:val="00B83264"/>
    <w:rsid w:val="00BA45DB"/>
    <w:rsid w:val="00BF4184"/>
    <w:rsid w:val="00C0601E"/>
    <w:rsid w:val="00C31D30"/>
    <w:rsid w:val="00CD6E39"/>
    <w:rsid w:val="00CD733D"/>
    <w:rsid w:val="00CE5DFA"/>
    <w:rsid w:val="00CF6E91"/>
    <w:rsid w:val="00D85B68"/>
    <w:rsid w:val="00DE2939"/>
    <w:rsid w:val="00E024BD"/>
    <w:rsid w:val="00E05B5C"/>
    <w:rsid w:val="00E21C43"/>
    <w:rsid w:val="00E6004D"/>
    <w:rsid w:val="00E81978"/>
    <w:rsid w:val="00ED57D0"/>
    <w:rsid w:val="00F379B7"/>
    <w:rsid w:val="00F525FA"/>
    <w:rsid w:val="00F6205F"/>
    <w:rsid w:val="00F83F8C"/>
    <w:rsid w:val="00F93DF9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FCA25"/>
  <w15:chartTrackingRefBased/>
  <w15:docId w15:val="{7095634B-4148-4D84-9A5A-5B32084F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link w:val="NoSpacingChar"/>
    <w:uiPriority w:val="1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character" w:customStyle="1" w:styleId="NoSpacingChar">
    <w:name w:val="No Spacing Char"/>
    <w:aliases w:val="No Indent Char"/>
    <w:basedOn w:val="DefaultParagraphFont"/>
    <w:link w:val="NoSpacing"/>
    <w:uiPriority w:val="1"/>
    <w:rsid w:val="005E404A"/>
  </w:style>
  <w:style w:type="character" w:styleId="Hyperlink">
    <w:name w:val="Hyperlink"/>
    <w:basedOn w:val="DefaultParagraphFont"/>
    <w:uiPriority w:val="99"/>
    <w:unhideWhenUsed/>
    <w:rsid w:val="00941E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D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2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5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03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0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8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7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41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1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76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17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opendata.cityofnewyork.u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dhi\AppData\Roaming\Microsoft\Templates\APA%20style%20report%20(6th%20editi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378283DAD54F82811D3A73CDFE2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61ECF-ABD3-46C3-822E-A9C1DA10FC07}"/>
      </w:docPartPr>
      <w:docPartBody>
        <w:p w:rsidR="00A875FA" w:rsidRDefault="00000000">
          <w:pPr>
            <w:pStyle w:val="71378283DAD54F82811D3A73CDFE2AC4"/>
          </w:pPr>
          <w:r>
            <w:t>[Title Here, up to 12 Words, on One to Two Lines]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93"/>
    <w:rsid w:val="00494D8F"/>
    <w:rsid w:val="00A875FA"/>
    <w:rsid w:val="00B6443C"/>
    <w:rsid w:val="00BE0847"/>
    <w:rsid w:val="00C33183"/>
    <w:rsid w:val="00D1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378283DAD54F82811D3A73CDFE2AC4">
    <w:name w:val="71378283DAD54F82811D3A73CDFE2AC4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2DBADFB-1DDD-494B-BD57-A57FFC80C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report (6th edition)</Template>
  <TotalTime>4</TotalTime>
  <Pages>10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 On Consumption Pattern Of Water 
And
 Its Future Consumption – New York</vt:lpstr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On Consumption Pattern Of Water 
And
 Its Future Consumption – New York</dc:title>
  <dc:subject/>
  <dc:creator>Vidhi Tripathi</dc:creator>
  <cp:keywords/>
  <dc:description/>
  <cp:lastModifiedBy>Sartaj Babra</cp:lastModifiedBy>
  <cp:revision>2</cp:revision>
  <dcterms:created xsi:type="dcterms:W3CDTF">2023-04-12T18:52:00Z</dcterms:created>
  <dcterms:modified xsi:type="dcterms:W3CDTF">2023-04-12T18:52:00Z</dcterms:modified>
</cp:coreProperties>
</file>